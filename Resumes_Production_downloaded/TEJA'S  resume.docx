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4E566" w14:textId="77777777" w:rsidR="00346768" w:rsidRDefault="00425428" w:rsidP="000C45FF">
      <w:pPr>
        <w:tabs>
          <w:tab w:val="left" w:pos="990"/>
        </w:tabs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9504" behindDoc="1" locked="1" layoutInCell="1" allowOverlap="1" wp14:anchorId="136D2AEB" wp14:editId="459F5775">
                <wp:simplePos x="0" y="0"/>
                <wp:positionH relativeFrom="page">
                  <wp:align>right</wp:align>
                </wp:positionH>
                <wp:positionV relativeFrom="paragraph">
                  <wp:posOffset>-447675</wp:posOffset>
                </wp:positionV>
                <wp:extent cx="7772400" cy="10058400"/>
                <wp:effectExtent l="0" t="0" r="0" b="0"/>
                <wp:wrapNone/>
                <wp:docPr id="2" name="Group 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956620" name="Rectangle 1"/>
                        <wps:cNvSpPr/>
                        <wps:spPr>
                          <a:xfrm>
                            <a:off x="0" y="0"/>
                            <a:ext cx="7772400" cy="3352800"/>
                          </a:xfrm>
                          <a:prstGeom prst="rect">
                            <a:avLst/>
                          </a:prstGeom>
                          <a:solidFill>
                            <a:srgbClr val="E3E1D9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F6C2E" id="Group 2" o:spid="_x0000_s1026" alt="Decorative" style="position:absolute;margin-left:560.8pt;margin-top:-35.25pt;width:612pt;height:11in;z-index:-251646976;mso-position-horizontal:right;mso-position-horizont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" fillcolor="#f6f5f0 [663]" stroked="f" strokeweight="1pt">
                  <v:fill opacity="26214f"/>
                </v:rect>
                <v:rect id="Rectangle 1" o:spid="_x0000_s1028" style="position:absolute;width:77724;height:3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" fillcolor="#e3e1d9" stroked="f" strokeweight="1pt">
                  <v:fill opacity="26214f"/>
                </v:rect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top w:w="120" w:type="dxa"/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950"/>
        <w:gridCol w:w="983"/>
        <w:gridCol w:w="293"/>
        <w:gridCol w:w="1765"/>
        <w:gridCol w:w="2569"/>
        <w:gridCol w:w="2168"/>
      </w:tblGrid>
      <w:tr w:rsidR="00425428" w:rsidRPr="001E6794" w14:paraId="4666CC46" w14:textId="77777777" w:rsidTr="00955146">
        <w:trPr>
          <w:trHeight w:val="861"/>
        </w:trPr>
        <w:tc>
          <w:tcPr>
            <w:tcW w:w="3933" w:type="dxa"/>
            <w:gridSpan w:val="2"/>
          </w:tcPr>
          <w:p w14:paraId="19214510" w14:textId="77777777" w:rsidR="00425428" w:rsidRPr="0099164A" w:rsidRDefault="00425428" w:rsidP="0099164A"/>
        </w:tc>
        <w:tc>
          <w:tcPr>
            <w:tcW w:w="293" w:type="dxa"/>
          </w:tcPr>
          <w:p w14:paraId="2C632379" w14:textId="77777777" w:rsidR="00425428" w:rsidRPr="0099164A" w:rsidRDefault="00425428" w:rsidP="0099164A"/>
        </w:tc>
        <w:tc>
          <w:tcPr>
            <w:tcW w:w="1765" w:type="dxa"/>
          </w:tcPr>
          <w:p w14:paraId="72549652" w14:textId="762A44EF" w:rsidR="00425428" w:rsidRPr="007E2F1A" w:rsidRDefault="007E2F1A" w:rsidP="0099164A">
            <w:pPr>
              <w:pStyle w:val="Subtitle"/>
              <w:rPr>
                <w:sz w:val="22"/>
              </w:rPr>
            </w:pPr>
            <w:r w:rsidRPr="007E2F1A">
              <w:rPr>
                <w:sz w:val="22"/>
              </w:rPr>
              <w:t>+19452687558</w:t>
            </w:r>
          </w:p>
        </w:tc>
        <w:tc>
          <w:tcPr>
            <w:tcW w:w="2569" w:type="dxa"/>
          </w:tcPr>
          <w:p w14:paraId="3217BEED" w14:textId="096954D3" w:rsidR="00425428" w:rsidRPr="0099164A" w:rsidRDefault="007E2F1A" w:rsidP="0099164A">
            <w:pPr>
              <w:pStyle w:val="Subtitle"/>
            </w:pPr>
            <w:r w:rsidRPr="007E2F1A">
              <w:t>linkedin.com/in/tejavardhan-yadav-k-9551661b1</w:t>
            </w:r>
          </w:p>
        </w:tc>
        <w:tc>
          <w:tcPr>
            <w:tcW w:w="2168" w:type="dxa"/>
          </w:tcPr>
          <w:p w14:paraId="54045CBE" w14:textId="0FD47D1D" w:rsidR="00425428" w:rsidRPr="007E2F1A" w:rsidRDefault="007E2F1A" w:rsidP="0099164A">
            <w:pPr>
              <w:pStyle w:val="Subtitle"/>
              <w:rPr>
                <w:sz w:val="18"/>
                <w:szCs w:val="18"/>
              </w:rPr>
            </w:pPr>
            <w:r w:rsidRPr="007E2F1A">
              <w:rPr>
                <w:sz w:val="18"/>
                <w:szCs w:val="18"/>
              </w:rPr>
              <w:t>Tejayv12@gmail.com</w:t>
            </w:r>
          </w:p>
        </w:tc>
      </w:tr>
      <w:tr w:rsidR="00D15A70" w14:paraId="1597A32D" w14:textId="77777777" w:rsidTr="00955146">
        <w:trPr>
          <w:trHeight w:val="510"/>
        </w:trPr>
        <w:tc>
          <w:tcPr>
            <w:tcW w:w="3933" w:type="dxa"/>
            <w:gridSpan w:val="2"/>
            <w:vMerge w:val="restart"/>
            <w:tcMar>
              <w:left w:w="0" w:type="dxa"/>
            </w:tcMar>
          </w:tcPr>
          <w:p w14:paraId="7F1529A1" w14:textId="77777777" w:rsidR="00D15A70" w:rsidRDefault="00060E9D" w:rsidP="00D748FC">
            <w:pPr>
              <w:pStyle w:val="Title"/>
              <w:rPr>
                <w:sz w:val="48"/>
                <w:szCs w:val="48"/>
              </w:rPr>
            </w:pPr>
            <w:r w:rsidRPr="00060E9D">
              <w:rPr>
                <w:sz w:val="48"/>
                <w:szCs w:val="48"/>
              </w:rPr>
              <w:t>Tejavardhan kallur</w:t>
            </w:r>
          </w:p>
          <w:p w14:paraId="77EFECED" w14:textId="77777777" w:rsidR="007E2F1A" w:rsidRDefault="007E2F1A" w:rsidP="007E2F1A"/>
          <w:p w14:paraId="70B77ECE" w14:textId="28E7E5A4" w:rsidR="007E2F1A" w:rsidRPr="007E2F1A" w:rsidRDefault="007E2F1A" w:rsidP="007E2F1A"/>
        </w:tc>
        <w:tc>
          <w:tcPr>
            <w:tcW w:w="293" w:type="dxa"/>
            <w:vMerge w:val="restart"/>
          </w:tcPr>
          <w:p w14:paraId="4A889BD2" w14:textId="77777777" w:rsidR="00D15A70" w:rsidRPr="00F65548" w:rsidRDefault="00D15A70" w:rsidP="0099164A"/>
        </w:tc>
        <w:tc>
          <w:tcPr>
            <w:tcW w:w="6502" w:type="dxa"/>
            <w:gridSpan w:val="3"/>
          </w:tcPr>
          <w:p w14:paraId="75CEB235" w14:textId="77777777" w:rsidR="00D15A70" w:rsidRPr="00D15A70" w:rsidRDefault="00976B1B" w:rsidP="00955146">
            <w:pPr>
              <w:pStyle w:val="Heading1"/>
            </w:pPr>
            <w:sdt>
              <w:sdtPr>
                <w:id w:val="581188261"/>
                <w:placeholder>
                  <w:docPart w:val="885284E5F8D140039B37ECD6D3D10AD7"/>
                </w:placeholder>
                <w:temporary/>
                <w:showingPlcHdr/>
                <w15:appearance w15:val="hidden"/>
              </w:sdtPr>
              <w:sdtEndPr/>
              <w:sdtContent>
                <w:r w:rsidR="001E6794" w:rsidRPr="00955146">
                  <w:t>Profile</w:t>
                </w:r>
              </w:sdtContent>
            </w:sdt>
          </w:p>
        </w:tc>
      </w:tr>
      <w:tr w:rsidR="00D15A70" w14:paraId="131B5360" w14:textId="77777777" w:rsidTr="00955146">
        <w:trPr>
          <w:trHeight w:val="1725"/>
        </w:trPr>
        <w:tc>
          <w:tcPr>
            <w:tcW w:w="3933" w:type="dxa"/>
            <w:gridSpan w:val="2"/>
            <w:vMerge/>
          </w:tcPr>
          <w:p w14:paraId="755BBC01" w14:textId="77777777" w:rsidR="00D15A70" w:rsidRDefault="00D15A70" w:rsidP="001236DF">
            <w:pPr>
              <w:pStyle w:val="Title"/>
              <w:spacing w:line="1000" w:lineRule="exact"/>
              <w:rPr>
                <w:szCs w:val="96"/>
              </w:rPr>
            </w:pPr>
          </w:p>
        </w:tc>
        <w:tc>
          <w:tcPr>
            <w:tcW w:w="293" w:type="dxa"/>
            <w:vMerge/>
          </w:tcPr>
          <w:p w14:paraId="5B485737" w14:textId="77777777" w:rsidR="00D15A70" w:rsidRPr="00F65548" w:rsidRDefault="00D15A70" w:rsidP="001236DF">
            <w:pPr>
              <w:pStyle w:val="Title"/>
              <w:spacing w:line="1000" w:lineRule="exact"/>
              <w:rPr>
                <w:rFonts w:ascii="Cochocib Script Latin Pro" w:hAnsi="Cochocib Script Latin Pro"/>
                <w:b/>
                <w:bCs/>
                <w:i/>
                <w:iCs/>
                <w:caps w:val="0"/>
                <w:color w:val="auto"/>
                <w:szCs w:val="96"/>
              </w:rPr>
            </w:pPr>
          </w:p>
        </w:tc>
        <w:tc>
          <w:tcPr>
            <w:tcW w:w="6502" w:type="dxa"/>
            <w:gridSpan w:val="3"/>
          </w:tcPr>
          <w:p w14:paraId="0DF588C0" w14:textId="3886F769" w:rsidR="00060E9D" w:rsidRDefault="00060E9D" w:rsidP="00060E9D">
            <w:r>
              <w:t>Having 2 years 9 months of IT experience in developing Web and Enterprise Application using Java/J2EE, spring and Hibernate. Good knowledge of Object Oriented Programming concepts. Hands on experience in core Java, JDBC, Servlets, JSP, JavaScript and Hibernate.</w:t>
            </w:r>
          </w:p>
          <w:p w14:paraId="0146C5B5" w14:textId="6E131753" w:rsidR="00D15A70" w:rsidRDefault="00060E9D" w:rsidP="00060E9D">
            <w:r>
              <w:t>Strong hands on experience in implementing Design patterns like MVC, Singleton</w:t>
            </w:r>
            <w:r w:rsidR="007E2F1A">
              <w:t>.</w:t>
            </w:r>
          </w:p>
        </w:tc>
      </w:tr>
      <w:tr w:rsidR="006739D7" w14:paraId="184C0748" w14:textId="77777777" w:rsidTr="00D76482">
        <w:trPr>
          <w:trHeight w:val="720"/>
        </w:trPr>
        <w:tc>
          <w:tcPr>
            <w:tcW w:w="4226" w:type="dxa"/>
            <w:gridSpan w:val="3"/>
          </w:tcPr>
          <w:p w14:paraId="1A5A3A35" w14:textId="77777777" w:rsidR="006739D7" w:rsidRPr="00F65548" w:rsidRDefault="006739D7" w:rsidP="00D15A70"/>
        </w:tc>
        <w:tc>
          <w:tcPr>
            <w:tcW w:w="6502" w:type="dxa"/>
            <w:gridSpan w:val="3"/>
          </w:tcPr>
          <w:p w14:paraId="1277C84E" w14:textId="77777777" w:rsidR="006739D7" w:rsidRDefault="006739D7" w:rsidP="001236DF"/>
        </w:tc>
      </w:tr>
      <w:tr w:rsidR="00321954" w14:paraId="60292D9F" w14:textId="77777777" w:rsidTr="00955146">
        <w:trPr>
          <w:trHeight w:val="432"/>
        </w:trPr>
        <w:tc>
          <w:tcPr>
            <w:tcW w:w="2950" w:type="dxa"/>
            <w:tcBorders>
              <w:bottom w:val="single" w:sz="8" w:space="0" w:color="6A644E" w:themeColor="accent5"/>
            </w:tcBorders>
            <w:tcMar>
              <w:left w:w="0" w:type="dxa"/>
            </w:tcMar>
            <w:vAlign w:val="bottom"/>
          </w:tcPr>
          <w:p w14:paraId="37C0140F" w14:textId="77777777" w:rsidR="00321954" w:rsidRDefault="00976B1B" w:rsidP="00955146">
            <w:pPr>
              <w:pStyle w:val="Heading1"/>
            </w:pPr>
            <w:sdt>
              <w:sdtPr>
                <w:id w:val="1604927244"/>
                <w:placeholder>
                  <w:docPart w:val="8094FCD03438473A9205D29873836C08"/>
                </w:placeholder>
                <w:temporary/>
                <w:showingPlcHdr/>
                <w15:appearance w15:val="hidden"/>
              </w:sdtPr>
              <w:sdtEndPr/>
              <w:sdtContent>
                <w:r w:rsidR="00FB0B1D">
                  <w:t xml:space="preserve">Activities and </w:t>
                </w:r>
                <w:r w:rsidR="00FB0B1D" w:rsidRPr="007F1684">
                  <w:t>interests</w:t>
                </w:r>
              </w:sdtContent>
            </w:sdt>
          </w:p>
        </w:tc>
        <w:tc>
          <w:tcPr>
            <w:tcW w:w="1276" w:type="dxa"/>
            <w:gridSpan w:val="2"/>
            <w:vAlign w:val="bottom"/>
          </w:tcPr>
          <w:p w14:paraId="5ECE5CCD" w14:textId="77777777" w:rsidR="00321954" w:rsidRDefault="00321954" w:rsidP="006739D7"/>
        </w:tc>
        <w:tc>
          <w:tcPr>
            <w:tcW w:w="6502" w:type="dxa"/>
            <w:gridSpan w:val="3"/>
            <w:tcBorders>
              <w:bottom w:val="single" w:sz="8" w:space="0" w:color="6A644E" w:themeColor="accent5"/>
            </w:tcBorders>
            <w:vAlign w:val="bottom"/>
          </w:tcPr>
          <w:p w14:paraId="2DCB026F" w14:textId="77777777" w:rsidR="00321954" w:rsidRDefault="00976B1B" w:rsidP="00955146">
            <w:pPr>
              <w:pStyle w:val="Heading1"/>
            </w:pPr>
            <w:sdt>
              <w:sdtPr>
                <w:id w:val="1001553383"/>
                <w:placeholder>
                  <w:docPart w:val="3D13B6B6567849D5BB6C5E1CF83EA830"/>
                </w:placeholder>
                <w:temporary/>
                <w:showingPlcHdr/>
                <w15:appearance w15:val="hidden"/>
              </w:sdtPr>
              <w:sdtEndPr/>
              <w:sdtContent>
                <w:r w:rsidR="006739D7" w:rsidRPr="00321954">
                  <w:t>WORK EXPERIENCE</w:t>
                </w:r>
              </w:sdtContent>
            </w:sdt>
          </w:p>
        </w:tc>
      </w:tr>
      <w:tr w:rsidR="006739D7" w14:paraId="402AC1BA" w14:textId="77777777" w:rsidTr="00955146">
        <w:trPr>
          <w:trHeight w:val="1296"/>
        </w:trPr>
        <w:tc>
          <w:tcPr>
            <w:tcW w:w="2950" w:type="dxa"/>
            <w:tcBorders>
              <w:top w:val="single" w:sz="8" w:space="0" w:color="6A644E" w:themeColor="accent5"/>
            </w:tcBorders>
          </w:tcPr>
          <w:p w14:paraId="26C809AD" w14:textId="77777777" w:rsidR="006739D7" w:rsidRPr="005201F8" w:rsidRDefault="00976B1B" w:rsidP="006739D7">
            <w:pPr>
              <w:pStyle w:val="ListBullet"/>
              <w:numPr>
                <w:ilvl w:val="0"/>
                <w:numId w:val="4"/>
              </w:numPr>
            </w:pPr>
            <w:sdt>
              <w:sdtPr>
                <w:id w:val="-702399346"/>
                <w:placeholder>
                  <w:docPart w:val="1B93193AC40D4A25818C4D3F639B4D0D"/>
                </w:placeholder>
                <w:temporary/>
                <w:showingPlcHdr/>
                <w15:appearance w15:val="hidden"/>
              </w:sdtPr>
              <w:sdtEndPr/>
              <w:sdtContent>
                <w:r w:rsidR="00FB0B1D" w:rsidRPr="005201F8">
                  <w:t>Surfing</w:t>
                </w:r>
              </w:sdtContent>
            </w:sdt>
          </w:p>
          <w:p w14:paraId="6327EE50" w14:textId="77777777" w:rsidR="00FB0B1D" w:rsidRPr="005201F8" w:rsidRDefault="00976B1B" w:rsidP="00FB0B1D">
            <w:pPr>
              <w:pStyle w:val="ListBullet"/>
              <w:numPr>
                <w:ilvl w:val="0"/>
                <w:numId w:val="4"/>
              </w:numPr>
            </w:pPr>
            <w:sdt>
              <w:sdtPr>
                <w:id w:val="494460080"/>
                <w:placeholder>
                  <w:docPart w:val="A24842081FB1442B8ABF5A4DDA00E5F0"/>
                </w:placeholder>
                <w:temporary/>
                <w:showingPlcHdr/>
                <w15:appearance w15:val="hidden"/>
              </w:sdtPr>
              <w:sdtEndPr/>
              <w:sdtContent>
                <w:r w:rsidR="00FB0B1D" w:rsidRPr="005201F8">
                  <w:t>Scuba diving</w:t>
                </w:r>
              </w:sdtContent>
            </w:sdt>
          </w:p>
          <w:p w14:paraId="0DEE634F" w14:textId="77777777" w:rsidR="00FB0B1D" w:rsidRPr="005201F8" w:rsidRDefault="00976B1B" w:rsidP="00FB0B1D">
            <w:pPr>
              <w:pStyle w:val="ListBullet"/>
              <w:numPr>
                <w:ilvl w:val="0"/>
                <w:numId w:val="4"/>
              </w:numPr>
            </w:pPr>
            <w:sdt>
              <w:sdtPr>
                <w:id w:val="1204449815"/>
                <w:placeholder>
                  <w:docPart w:val="1274A0B938364060A587AED99F063F7B"/>
                </w:placeholder>
                <w:temporary/>
                <w:showingPlcHdr/>
                <w15:appearance w15:val="hidden"/>
              </w:sdtPr>
              <w:sdtEndPr/>
              <w:sdtContent>
                <w:r w:rsidR="00FB0B1D" w:rsidRPr="005201F8">
                  <w:t>Snorkeling</w:t>
                </w:r>
              </w:sdtContent>
            </w:sdt>
          </w:p>
          <w:p w14:paraId="0D6484ED" w14:textId="77777777" w:rsidR="00FB0B1D" w:rsidRPr="005201F8" w:rsidRDefault="00976B1B" w:rsidP="00FB0B1D">
            <w:pPr>
              <w:pStyle w:val="ListBullet"/>
              <w:numPr>
                <w:ilvl w:val="0"/>
                <w:numId w:val="4"/>
              </w:numPr>
            </w:pPr>
            <w:sdt>
              <w:sdtPr>
                <w:id w:val="-1813404983"/>
                <w:placeholder>
                  <w:docPart w:val="A4D6C1F068254D4F982F30D3D9DDFD06"/>
                </w:placeholder>
                <w:temporary/>
                <w:showingPlcHdr/>
                <w15:appearance w15:val="hidden"/>
              </w:sdtPr>
              <w:sdtEndPr/>
              <w:sdtContent>
                <w:r w:rsidR="00FB0B1D" w:rsidRPr="005201F8">
                  <w:t>Craft beer</w:t>
                </w:r>
              </w:sdtContent>
            </w:sdt>
          </w:p>
          <w:p w14:paraId="644C268D" w14:textId="77777777" w:rsidR="00FB0B1D" w:rsidRPr="005201F8" w:rsidRDefault="00976B1B" w:rsidP="00FB0B1D">
            <w:pPr>
              <w:pStyle w:val="ListBullet"/>
              <w:numPr>
                <w:ilvl w:val="0"/>
                <w:numId w:val="4"/>
              </w:numPr>
            </w:pPr>
            <w:sdt>
              <w:sdtPr>
                <w:id w:val="1341043866"/>
                <w:placeholder>
                  <w:docPart w:val="3F7C6FFA696F4495954048B6B48968F7"/>
                </w:placeholder>
                <w:temporary/>
                <w:showingPlcHdr/>
                <w15:appearance w15:val="hidden"/>
              </w:sdtPr>
              <w:sdtEndPr/>
              <w:sdtContent>
                <w:r w:rsidR="00FB0B1D" w:rsidRPr="005201F8">
                  <w:t>Travel</w:t>
                </w:r>
              </w:sdtContent>
            </w:sdt>
          </w:p>
          <w:p w14:paraId="586FE0BD" w14:textId="77777777" w:rsidR="006739D7" w:rsidRDefault="00976B1B" w:rsidP="00FB0B1D">
            <w:pPr>
              <w:pStyle w:val="ListBullet"/>
              <w:numPr>
                <w:ilvl w:val="0"/>
                <w:numId w:val="4"/>
              </w:numPr>
            </w:pPr>
            <w:sdt>
              <w:sdtPr>
                <w:id w:val="-79066772"/>
                <w:placeholder>
                  <w:docPart w:val="9D7409D1A4F24795B3AB486126531C5A"/>
                </w:placeholder>
                <w:temporary/>
                <w:showingPlcHdr/>
                <w15:appearance w15:val="hidden"/>
              </w:sdtPr>
              <w:sdtEndPr/>
              <w:sdtContent>
                <w:r w:rsidR="00FB0B1D" w:rsidRPr="005201F8">
                  <w:t>Great food</w:t>
                </w:r>
              </w:sdtContent>
            </w:sdt>
          </w:p>
          <w:p w14:paraId="570D939E" w14:textId="77777777" w:rsidR="006739D7" w:rsidRDefault="00976B1B" w:rsidP="006739D7">
            <w:pPr>
              <w:pStyle w:val="ListBullet"/>
              <w:numPr>
                <w:ilvl w:val="0"/>
                <w:numId w:val="4"/>
              </w:numPr>
            </w:pPr>
            <w:sdt>
              <w:sdtPr>
                <w:id w:val="1085723098"/>
                <w:placeholder>
                  <w:docPart w:val="699FE207B1DE48658E7E066AFF8AE614"/>
                </w:placeholder>
                <w:temporary/>
                <w:showingPlcHdr/>
                <w15:appearance w15:val="hidden"/>
              </w:sdtPr>
              <w:sdtEndPr/>
              <w:sdtContent>
                <w:r w:rsidR="00FB0B1D">
                  <w:t>Food Pantry Volunteer</w:t>
                </w:r>
              </w:sdtContent>
            </w:sdt>
          </w:p>
        </w:tc>
        <w:tc>
          <w:tcPr>
            <w:tcW w:w="1276" w:type="dxa"/>
            <w:gridSpan w:val="2"/>
          </w:tcPr>
          <w:p w14:paraId="3EE4EFE3" w14:textId="77777777" w:rsidR="006739D7" w:rsidRDefault="006739D7" w:rsidP="00321954"/>
        </w:tc>
        <w:tc>
          <w:tcPr>
            <w:tcW w:w="6502" w:type="dxa"/>
            <w:gridSpan w:val="3"/>
            <w:vMerge w:val="restart"/>
            <w:tcBorders>
              <w:top w:val="single" w:sz="8" w:space="0" w:color="6A644E" w:themeColor="accent5"/>
            </w:tcBorders>
          </w:tcPr>
          <w:p w14:paraId="6FD3A8FC" w14:textId="76C3A369" w:rsidR="006739D7" w:rsidRPr="0099164A" w:rsidRDefault="00060E9D" w:rsidP="0099164A">
            <w:pPr>
              <w:pStyle w:val="Heading2"/>
            </w:pPr>
            <w:r>
              <w:t>Junior Software developer</w:t>
            </w:r>
          </w:p>
          <w:p w14:paraId="2606BD5D" w14:textId="42CE1878" w:rsidR="006739D7" w:rsidRPr="0099164A" w:rsidRDefault="00060E9D" w:rsidP="0099164A">
            <w:r w:rsidRPr="00060E9D">
              <w:t>XACTO SERVICES PRIVATE LIMITED</w:t>
            </w:r>
            <w:r w:rsidR="00FB0B1D" w:rsidRPr="0099164A">
              <w:t xml:space="preserve">| </w:t>
            </w:r>
            <w:r w:rsidRPr="00060E9D">
              <w:t>Banglore</w:t>
            </w:r>
            <w:r>
              <w:t xml:space="preserve"> | India</w:t>
            </w:r>
          </w:p>
          <w:p w14:paraId="6B9B6F53" w14:textId="1ADB95F8" w:rsidR="006739D7" w:rsidRDefault="00060E9D" w:rsidP="0099164A">
            <w:pPr>
              <w:pStyle w:val="Heading3"/>
            </w:pPr>
            <w:r>
              <w:t>June 2019 – July 2021</w:t>
            </w:r>
          </w:p>
          <w:p w14:paraId="7514FB1F" w14:textId="21EA26C6" w:rsidR="00060E9D" w:rsidRPr="00060E9D" w:rsidRDefault="00060E9D" w:rsidP="00060E9D">
            <w:r w:rsidRPr="00060E9D">
              <w:t>Client:</w:t>
            </w:r>
            <w:r w:rsidRPr="00060E9D">
              <w:tab/>
              <w:t>Acapulco</w:t>
            </w:r>
            <w:r>
              <w:t xml:space="preserve">   | </w:t>
            </w:r>
            <w:r w:rsidRPr="00060E9D">
              <w:t>Project Titl</w:t>
            </w:r>
            <w:r>
              <w:t>e</w:t>
            </w:r>
            <w:r w:rsidRPr="00060E9D">
              <w:t>:</w:t>
            </w:r>
            <w:r>
              <w:t xml:space="preserve"> </w:t>
            </w:r>
            <w:r w:rsidRPr="00060E9D">
              <w:t>IusaCell (Mexico)</w:t>
            </w:r>
          </w:p>
          <w:p w14:paraId="450ABB7D" w14:textId="28B3F570" w:rsidR="006739D7" w:rsidRPr="0099164A" w:rsidRDefault="00060E9D" w:rsidP="0099164A">
            <w:r w:rsidRPr="00060E9D">
              <w:t>The Multimedia Design program at Westside Tech fosters versatile across-media designers through collaborative projects. Students refine basic sketches with Adobe Illustrator tutorials, enhancing their essential drawing skills. This journey culminated in the production of t-shirts, with profits supporting financial aid for students requiring assistance with book costs.</w:t>
            </w:r>
          </w:p>
          <w:p w14:paraId="47C77976" w14:textId="77777777" w:rsidR="006739D7" w:rsidRPr="0099164A" w:rsidRDefault="006739D7" w:rsidP="0099164A"/>
          <w:p w14:paraId="4A8B6F8B" w14:textId="20B867CD" w:rsidR="006739D7" w:rsidRPr="0099164A" w:rsidRDefault="00060E9D" w:rsidP="0099164A">
            <w:pPr>
              <w:pStyle w:val="Heading2"/>
            </w:pPr>
            <w:r>
              <w:t>Software developer</w:t>
            </w:r>
          </w:p>
          <w:p w14:paraId="624312DE" w14:textId="2F2CB0EF" w:rsidR="006739D7" w:rsidRPr="0099164A" w:rsidRDefault="00060E9D" w:rsidP="0099164A">
            <w:r w:rsidRPr="00060E9D">
              <w:t>L&amp;T Technology Services</w:t>
            </w:r>
            <w:r w:rsidR="00FB0B1D">
              <w:t xml:space="preserve"> </w:t>
            </w:r>
            <w:r w:rsidR="00FB0B1D" w:rsidRPr="0099164A">
              <w:t>|</w:t>
            </w:r>
            <w:r w:rsidRPr="00060E9D">
              <w:t>Banglore</w:t>
            </w:r>
            <w:r>
              <w:t>| India</w:t>
            </w:r>
          </w:p>
          <w:p w14:paraId="4237B3A7" w14:textId="2A33633B" w:rsidR="006739D7" w:rsidRPr="0099164A" w:rsidRDefault="00060E9D" w:rsidP="0099164A">
            <w:pPr>
              <w:pStyle w:val="Heading3"/>
            </w:pPr>
            <w:r w:rsidRPr="00060E9D">
              <w:t>AUG 2021- MAY 2022</w:t>
            </w:r>
          </w:p>
          <w:p w14:paraId="6DF3E1CF" w14:textId="3FFD4977" w:rsidR="006739D7" w:rsidRDefault="00507BBB" w:rsidP="0099164A">
            <w:r w:rsidRPr="00507BBB">
              <w:t xml:space="preserve">The Multimedia Design program at Westside Tech annually equips students to excel as versatile across-media designers. Each student's unique skills contribute to a diverse group that fosters mutual support and growth. A recent project illustrated this journey, starting from a basic sketch and progressing through Adobe Illustrator tutorials to refine the design, empowering students with essential drawing skills. </w:t>
            </w:r>
          </w:p>
        </w:tc>
      </w:tr>
      <w:tr w:rsidR="006739D7" w14:paraId="2AC583F3" w14:textId="77777777" w:rsidTr="00955146">
        <w:trPr>
          <w:trHeight w:val="720"/>
        </w:trPr>
        <w:tc>
          <w:tcPr>
            <w:tcW w:w="2950" w:type="dxa"/>
            <w:tcBorders>
              <w:bottom w:val="single" w:sz="8" w:space="0" w:color="6A644E" w:themeColor="accent5"/>
            </w:tcBorders>
            <w:tcMar>
              <w:left w:w="0" w:type="dxa"/>
            </w:tcMar>
            <w:vAlign w:val="bottom"/>
          </w:tcPr>
          <w:p w14:paraId="4356DC67" w14:textId="77777777" w:rsidR="006739D7" w:rsidRDefault="00976B1B" w:rsidP="00955146">
            <w:pPr>
              <w:pStyle w:val="Heading1"/>
            </w:pPr>
            <w:sdt>
              <w:sdtPr>
                <w:id w:val="822548959"/>
                <w:placeholder>
                  <w:docPart w:val="E826BF1EBC914E7D966EF40C2F4676EA"/>
                </w:placeholder>
                <w:temporary/>
                <w:showingPlcHdr/>
                <w15:appearance w15:val="hidden"/>
              </w:sdtPr>
              <w:sdtEndPr/>
              <w:sdtContent>
                <w:r w:rsidR="00FB0B1D">
                  <w:t>Key skills</w:t>
                </w:r>
              </w:sdtContent>
            </w:sdt>
          </w:p>
        </w:tc>
        <w:tc>
          <w:tcPr>
            <w:tcW w:w="1276" w:type="dxa"/>
            <w:gridSpan w:val="2"/>
          </w:tcPr>
          <w:p w14:paraId="76524178" w14:textId="77777777" w:rsidR="006739D7" w:rsidRDefault="006739D7" w:rsidP="00321954"/>
        </w:tc>
        <w:tc>
          <w:tcPr>
            <w:tcW w:w="6502" w:type="dxa"/>
            <w:gridSpan w:val="3"/>
            <w:vMerge/>
          </w:tcPr>
          <w:p w14:paraId="4CA68191" w14:textId="77777777" w:rsidR="006739D7" w:rsidRDefault="006739D7" w:rsidP="00321954"/>
        </w:tc>
      </w:tr>
      <w:tr w:rsidR="00955146" w14:paraId="2476FE46" w14:textId="77777777" w:rsidTr="00955146">
        <w:trPr>
          <w:trHeight w:val="3312"/>
        </w:trPr>
        <w:tc>
          <w:tcPr>
            <w:tcW w:w="2950" w:type="dxa"/>
            <w:vMerge w:val="restart"/>
            <w:tcBorders>
              <w:top w:val="single" w:sz="8" w:space="0" w:color="6A644E" w:themeColor="accent5"/>
            </w:tcBorders>
          </w:tcPr>
          <w:p w14:paraId="5A083C9D" w14:textId="2328875C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Design software</w:t>
            </w:r>
          </w:p>
          <w:p w14:paraId="090A4215" w14:textId="2467CF6C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Java 1.7, Java 1.8</w:t>
            </w:r>
          </w:p>
          <w:p w14:paraId="6995DA72" w14:textId="77777777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JDBC</w:t>
            </w:r>
          </w:p>
          <w:p w14:paraId="34EA37CF" w14:textId="2476746A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JSP, SERVLETS</w:t>
            </w:r>
          </w:p>
          <w:p w14:paraId="6C9C790D" w14:textId="3C5F284A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Maven, Log4J.</w:t>
            </w:r>
          </w:p>
          <w:p w14:paraId="299966BE" w14:textId="0D14B291" w:rsidR="007E2F1A" w:rsidRDefault="007E2F1A" w:rsidP="00507BBB">
            <w:pPr>
              <w:pStyle w:val="ListBullet"/>
              <w:numPr>
                <w:ilvl w:val="0"/>
                <w:numId w:val="3"/>
              </w:numPr>
            </w:pPr>
            <w:r w:rsidRPr="007E2F1A">
              <w:t>APACHE Tomcat</w:t>
            </w:r>
          </w:p>
          <w:p w14:paraId="49DCD591" w14:textId="0CAA5E14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SVN Repository, Junit.</w:t>
            </w:r>
          </w:p>
          <w:p w14:paraId="6F5CCF8F" w14:textId="5589FD55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SQL Database.</w:t>
            </w:r>
          </w:p>
          <w:p w14:paraId="186BC55C" w14:textId="03BA7D5B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Html, CSS and Java</w:t>
            </w:r>
          </w:p>
          <w:p w14:paraId="797F26FF" w14:textId="77777777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Spring</w:t>
            </w:r>
          </w:p>
          <w:p w14:paraId="1E07F6E8" w14:textId="66B9C1C5" w:rsidR="00507BBB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HIBERNATE</w:t>
            </w:r>
          </w:p>
          <w:p w14:paraId="7F4B9A13" w14:textId="222F9C6A" w:rsidR="007E2F1A" w:rsidRDefault="007E2F1A" w:rsidP="00507BBB">
            <w:pPr>
              <w:pStyle w:val="ListBullet"/>
              <w:numPr>
                <w:ilvl w:val="0"/>
                <w:numId w:val="3"/>
              </w:numPr>
            </w:pPr>
            <w:r w:rsidRPr="007E2F1A">
              <w:t>EclipseIDE</w:t>
            </w:r>
          </w:p>
          <w:p w14:paraId="172E74FC" w14:textId="3297D5E8" w:rsidR="00955146" w:rsidRDefault="00507BBB" w:rsidP="00507BBB">
            <w:pPr>
              <w:pStyle w:val="ListBullet"/>
              <w:numPr>
                <w:ilvl w:val="0"/>
                <w:numId w:val="3"/>
              </w:numPr>
            </w:pPr>
            <w:r>
              <w:t>Communication skills</w:t>
            </w:r>
          </w:p>
        </w:tc>
        <w:tc>
          <w:tcPr>
            <w:tcW w:w="1276" w:type="dxa"/>
            <w:gridSpan w:val="2"/>
          </w:tcPr>
          <w:p w14:paraId="6C4AA223" w14:textId="77777777" w:rsidR="00955146" w:rsidRDefault="00955146" w:rsidP="00321954"/>
        </w:tc>
        <w:tc>
          <w:tcPr>
            <w:tcW w:w="6502" w:type="dxa"/>
            <w:gridSpan w:val="3"/>
            <w:vMerge/>
          </w:tcPr>
          <w:p w14:paraId="063B1A92" w14:textId="77777777" w:rsidR="00955146" w:rsidRDefault="00955146" w:rsidP="00321954"/>
        </w:tc>
      </w:tr>
      <w:tr w:rsidR="00955146" w14:paraId="628331DF" w14:textId="77777777" w:rsidTr="00141FA1">
        <w:trPr>
          <w:trHeight w:val="274"/>
        </w:trPr>
        <w:tc>
          <w:tcPr>
            <w:tcW w:w="2950" w:type="dxa"/>
            <w:vMerge/>
          </w:tcPr>
          <w:p w14:paraId="040595DB" w14:textId="77777777" w:rsidR="00955146" w:rsidRDefault="00955146" w:rsidP="006739D7"/>
        </w:tc>
        <w:tc>
          <w:tcPr>
            <w:tcW w:w="1276" w:type="dxa"/>
            <w:gridSpan w:val="2"/>
            <w:vMerge w:val="restart"/>
          </w:tcPr>
          <w:p w14:paraId="65529E8A" w14:textId="77777777" w:rsidR="00955146" w:rsidRDefault="00955146" w:rsidP="006739D7"/>
        </w:tc>
        <w:tc>
          <w:tcPr>
            <w:tcW w:w="6502" w:type="dxa"/>
            <w:gridSpan w:val="3"/>
            <w:tcBorders>
              <w:bottom w:val="single" w:sz="8" w:space="0" w:color="6A644E" w:themeColor="accent5"/>
            </w:tcBorders>
          </w:tcPr>
          <w:p w14:paraId="2D9905E0" w14:textId="77777777" w:rsidR="00955146" w:rsidRDefault="00976B1B" w:rsidP="00955146">
            <w:pPr>
              <w:pStyle w:val="Heading1"/>
            </w:pPr>
            <w:sdt>
              <w:sdtPr>
                <w:id w:val="689104609"/>
                <w:placeholder>
                  <w:docPart w:val="DF2A9A2477E84C41B981CFACD457469F"/>
                </w:placeholder>
                <w:temporary/>
                <w:showingPlcHdr/>
                <w15:appearance w15:val="hidden"/>
              </w:sdtPr>
              <w:sdtEndPr/>
              <w:sdtContent>
                <w:r w:rsidR="00955146">
                  <w:t>education</w:t>
                </w:r>
              </w:sdtContent>
            </w:sdt>
          </w:p>
        </w:tc>
      </w:tr>
      <w:tr w:rsidR="00955146" w14:paraId="2EF4044E" w14:textId="77777777" w:rsidTr="00955146">
        <w:trPr>
          <w:trHeight w:val="220"/>
        </w:trPr>
        <w:tc>
          <w:tcPr>
            <w:tcW w:w="2950" w:type="dxa"/>
            <w:vMerge/>
          </w:tcPr>
          <w:p w14:paraId="5E1D2D7F" w14:textId="77777777" w:rsidR="00955146" w:rsidRDefault="00955146" w:rsidP="00321954"/>
        </w:tc>
        <w:tc>
          <w:tcPr>
            <w:tcW w:w="1276" w:type="dxa"/>
            <w:gridSpan w:val="2"/>
            <w:vMerge/>
          </w:tcPr>
          <w:p w14:paraId="20675A26" w14:textId="77777777" w:rsidR="00955146" w:rsidRDefault="00955146" w:rsidP="00321954"/>
        </w:tc>
        <w:tc>
          <w:tcPr>
            <w:tcW w:w="6502" w:type="dxa"/>
            <w:gridSpan w:val="3"/>
            <w:tcBorders>
              <w:top w:val="single" w:sz="8" w:space="0" w:color="6A644E" w:themeColor="accent5"/>
            </w:tcBorders>
          </w:tcPr>
          <w:p w14:paraId="37FA24B2" w14:textId="6D72C343" w:rsidR="00955146" w:rsidRPr="0099164A" w:rsidRDefault="00507BBB" w:rsidP="0099164A">
            <w:pPr>
              <w:pStyle w:val="Heading2"/>
            </w:pPr>
            <w:r>
              <w:t>Master</w:t>
            </w:r>
            <w:r w:rsidR="007E2F1A">
              <w:t>s</w:t>
            </w:r>
            <w:r>
              <w:t xml:space="preserve"> in Applied computer science</w:t>
            </w:r>
          </w:p>
          <w:p w14:paraId="125E7FAF" w14:textId="011988C1" w:rsidR="00955146" w:rsidRPr="0099164A" w:rsidRDefault="00507BBB" w:rsidP="0099164A">
            <w:r>
              <w:t>Northwest Missouri State University</w:t>
            </w:r>
            <w:r w:rsidR="00141FA1">
              <w:t xml:space="preserve"> |Maryville, Missouri</w:t>
            </w:r>
          </w:p>
          <w:p w14:paraId="4E5506D5" w14:textId="0BD56082" w:rsidR="00141FA1" w:rsidRPr="00141FA1" w:rsidRDefault="00507BBB" w:rsidP="00141FA1">
            <w:pPr>
              <w:pStyle w:val="Heading3"/>
            </w:pPr>
            <w:r w:rsidRPr="00507BBB">
              <w:t>2022-2024</w:t>
            </w:r>
          </w:p>
        </w:tc>
      </w:tr>
    </w:tbl>
    <w:p w14:paraId="6255DF87" w14:textId="77777777" w:rsidR="00425428" w:rsidRDefault="00425428" w:rsidP="00914A0F">
      <w:pPr>
        <w:tabs>
          <w:tab w:val="left" w:pos="990"/>
        </w:tabs>
      </w:pPr>
    </w:p>
    <w:sectPr w:rsidR="00425428" w:rsidSect="00E03055">
      <w:pgSz w:w="12240" w:h="15840"/>
      <w:pgMar w:top="720" w:right="720" w:bottom="720" w:left="79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1B0D1" w14:textId="77777777" w:rsidR="00976B1B" w:rsidRDefault="00976B1B" w:rsidP="000C45FF">
      <w:r>
        <w:separator/>
      </w:r>
    </w:p>
  </w:endnote>
  <w:endnote w:type="continuationSeparator" w:id="0">
    <w:p w14:paraId="102975F0" w14:textId="77777777" w:rsidR="00976B1B" w:rsidRDefault="00976B1B" w:rsidP="000C45FF">
      <w:r>
        <w:continuationSeparator/>
      </w:r>
    </w:p>
  </w:endnote>
  <w:endnote w:type="continuationNotice" w:id="1">
    <w:p w14:paraId="4B5CF1AC" w14:textId="77777777" w:rsidR="00976B1B" w:rsidRDefault="00976B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chocib Script Latin Pro">
    <w:altName w:val="Calibri"/>
    <w:charset w:val="00"/>
    <w:family w:val="auto"/>
    <w:pitch w:val="variable"/>
    <w:sig w:usb0="A00000AF" w:usb1="50000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A3264" w14:textId="77777777" w:rsidR="00976B1B" w:rsidRDefault="00976B1B" w:rsidP="000C45FF">
      <w:r>
        <w:separator/>
      </w:r>
    </w:p>
  </w:footnote>
  <w:footnote w:type="continuationSeparator" w:id="0">
    <w:p w14:paraId="0B9F434C" w14:textId="77777777" w:rsidR="00976B1B" w:rsidRDefault="00976B1B" w:rsidP="000C45FF">
      <w:r>
        <w:continuationSeparator/>
      </w:r>
    </w:p>
  </w:footnote>
  <w:footnote w:type="continuationNotice" w:id="1">
    <w:p w14:paraId="37ABD471" w14:textId="77777777" w:rsidR="00976B1B" w:rsidRDefault="00976B1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BA58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3BF56133"/>
    <w:multiLevelType w:val="multilevel"/>
    <w:tmpl w:val="EAE268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A644E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40B21FAB"/>
    <w:multiLevelType w:val="multilevel"/>
    <w:tmpl w:val="2B98E6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67F63" w:themeColor="accent1" w:themeShade="BF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77793A73"/>
    <w:multiLevelType w:val="multilevel"/>
    <w:tmpl w:val="FE48A7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A644E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9D"/>
    <w:rsid w:val="000041C4"/>
    <w:rsid w:val="00006A0A"/>
    <w:rsid w:val="00036450"/>
    <w:rsid w:val="00060E9D"/>
    <w:rsid w:val="00094499"/>
    <w:rsid w:val="00094FD6"/>
    <w:rsid w:val="00096D1F"/>
    <w:rsid w:val="000C45FF"/>
    <w:rsid w:val="000D6959"/>
    <w:rsid w:val="000E3FD1"/>
    <w:rsid w:val="00112054"/>
    <w:rsid w:val="00115787"/>
    <w:rsid w:val="00141FA1"/>
    <w:rsid w:val="001525E1"/>
    <w:rsid w:val="001671F6"/>
    <w:rsid w:val="0017292E"/>
    <w:rsid w:val="00180329"/>
    <w:rsid w:val="001806D2"/>
    <w:rsid w:val="0019001F"/>
    <w:rsid w:val="001A7011"/>
    <w:rsid w:val="001A74A5"/>
    <w:rsid w:val="001B2ABD"/>
    <w:rsid w:val="001B713C"/>
    <w:rsid w:val="001C28D3"/>
    <w:rsid w:val="001E0391"/>
    <w:rsid w:val="001E1759"/>
    <w:rsid w:val="001E6794"/>
    <w:rsid w:val="001F1ECC"/>
    <w:rsid w:val="001F404C"/>
    <w:rsid w:val="00232307"/>
    <w:rsid w:val="00236A8B"/>
    <w:rsid w:val="002400EB"/>
    <w:rsid w:val="00256CF7"/>
    <w:rsid w:val="00281FD5"/>
    <w:rsid w:val="00293876"/>
    <w:rsid w:val="002B7CF1"/>
    <w:rsid w:val="0030481B"/>
    <w:rsid w:val="00311F9F"/>
    <w:rsid w:val="003156FC"/>
    <w:rsid w:val="00321954"/>
    <w:rsid w:val="003254B5"/>
    <w:rsid w:val="00331730"/>
    <w:rsid w:val="00346768"/>
    <w:rsid w:val="00370BCC"/>
    <w:rsid w:val="0037121F"/>
    <w:rsid w:val="00385167"/>
    <w:rsid w:val="003A6B7D"/>
    <w:rsid w:val="003A73D5"/>
    <w:rsid w:val="003B06CA"/>
    <w:rsid w:val="003C499A"/>
    <w:rsid w:val="003E6AF8"/>
    <w:rsid w:val="004071FC"/>
    <w:rsid w:val="00425428"/>
    <w:rsid w:val="00426EE3"/>
    <w:rsid w:val="00445947"/>
    <w:rsid w:val="004813B3"/>
    <w:rsid w:val="00496591"/>
    <w:rsid w:val="004B44D6"/>
    <w:rsid w:val="004C63E4"/>
    <w:rsid w:val="004D3011"/>
    <w:rsid w:val="00507BBB"/>
    <w:rsid w:val="00510A53"/>
    <w:rsid w:val="005168E8"/>
    <w:rsid w:val="005201F8"/>
    <w:rsid w:val="0052113A"/>
    <w:rsid w:val="0052158B"/>
    <w:rsid w:val="005262AC"/>
    <w:rsid w:val="005857C8"/>
    <w:rsid w:val="0058616C"/>
    <w:rsid w:val="005B5DAC"/>
    <w:rsid w:val="005D2099"/>
    <w:rsid w:val="005E39D5"/>
    <w:rsid w:val="00600670"/>
    <w:rsid w:val="00616E38"/>
    <w:rsid w:val="0062123A"/>
    <w:rsid w:val="00646E75"/>
    <w:rsid w:val="006739D7"/>
    <w:rsid w:val="006771D0"/>
    <w:rsid w:val="00682F8B"/>
    <w:rsid w:val="006C02FA"/>
    <w:rsid w:val="006C1D9D"/>
    <w:rsid w:val="006E088D"/>
    <w:rsid w:val="006F53C7"/>
    <w:rsid w:val="0070340F"/>
    <w:rsid w:val="00715FCB"/>
    <w:rsid w:val="00743101"/>
    <w:rsid w:val="00747D0B"/>
    <w:rsid w:val="007577C7"/>
    <w:rsid w:val="007775E1"/>
    <w:rsid w:val="007867A0"/>
    <w:rsid w:val="007927F5"/>
    <w:rsid w:val="007C6374"/>
    <w:rsid w:val="007D1D02"/>
    <w:rsid w:val="007E2F1A"/>
    <w:rsid w:val="007E6E75"/>
    <w:rsid w:val="007F1684"/>
    <w:rsid w:val="00802CA0"/>
    <w:rsid w:val="0085165C"/>
    <w:rsid w:val="008A123D"/>
    <w:rsid w:val="008A599B"/>
    <w:rsid w:val="008F7179"/>
    <w:rsid w:val="00901D0D"/>
    <w:rsid w:val="00914A0F"/>
    <w:rsid w:val="009260CD"/>
    <w:rsid w:val="00952C25"/>
    <w:rsid w:val="00955146"/>
    <w:rsid w:val="00976B1B"/>
    <w:rsid w:val="0099164A"/>
    <w:rsid w:val="009B539F"/>
    <w:rsid w:val="00A2118D"/>
    <w:rsid w:val="00A40869"/>
    <w:rsid w:val="00AB00BC"/>
    <w:rsid w:val="00AD76E2"/>
    <w:rsid w:val="00AF6D44"/>
    <w:rsid w:val="00B20152"/>
    <w:rsid w:val="00B359E4"/>
    <w:rsid w:val="00B416F5"/>
    <w:rsid w:val="00B45372"/>
    <w:rsid w:val="00B57D98"/>
    <w:rsid w:val="00B70850"/>
    <w:rsid w:val="00BA5C00"/>
    <w:rsid w:val="00BD19F7"/>
    <w:rsid w:val="00BE2258"/>
    <w:rsid w:val="00C039FE"/>
    <w:rsid w:val="00C066B6"/>
    <w:rsid w:val="00C37BA1"/>
    <w:rsid w:val="00C42A6F"/>
    <w:rsid w:val="00C4674C"/>
    <w:rsid w:val="00C506CF"/>
    <w:rsid w:val="00C547D5"/>
    <w:rsid w:val="00C72662"/>
    <w:rsid w:val="00C72BED"/>
    <w:rsid w:val="00C80811"/>
    <w:rsid w:val="00C9578B"/>
    <w:rsid w:val="00CA08DC"/>
    <w:rsid w:val="00CB0055"/>
    <w:rsid w:val="00CB5D43"/>
    <w:rsid w:val="00CE3063"/>
    <w:rsid w:val="00CE7421"/>
    <w:rsid w:val="00D07F81"/>
    <w:rsid w:val="00D10178"/>
    <w:rsid w:val="00D15A70"/>
    <w:rsid w:val="00D2522B"/>
    <w:rsid w:val="00D33794"/>
    <w:rsid w:val="00D422DE"/>
    <w:rsid w:val="00D5459D"/>
    <w:rsid w:val="00D54DB3"/>
    <w:rsid w:val="00D748FC"/>
    <w:rsid w:val="00D76482"/>
    <w:rsid w:val="00DA1F4D"/>
    <w:rsid w:val="00DD070C"/>
    <w:rsid w:val="00DD172A"/>
    <w:rsid w:val="00DD4010"/>
    <w:rsid w:val="00E03055"/>
    <w:rsid w:val="00E25A26"/>
    <w:rsid w:val="00E4381A"/>
    <w:rsid w:val="00E55D74"/>
    <w:rsid w:val="00ED58F1"/>
    <w:rsid w:val="00EF03FF"/>
    <w:rsid w:val="00EF11FA"/>
    <w:rsid w:val="00EF20D7"/>
    <w:rsid w:val="00F05EDE"/>
    <w:rsid w:val="00F151E0"/>
    <w:rsid w:val="00F2259D"/>
    <w:rsid w:val="00F34A69"/>
    <w:rsid w:val="00F364A3"/>
    <w:rsid w:val="00F60274"/>
    <w:rsid w:val="00F65548"/>
    <w:rsid w:val="00F77FB9"/>
    <w:rsid w:val="00FB068F"/>
    <w:rsid w:val="00FB0B1D"/>
    <w:rsid w:val="00FE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05FB32"/>
  <w14:defaultImageDpi w14:val="330"/>
  <w15:chartTrackingRefBased/>
  <w15:docId w15:val="{53297ED1-0F00-44AC-AC9F-AD74C905C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B1D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rsid w:val="00955146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164A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9164A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C28D3"/>
    <w:pPr>
      <w:outlineLvl w:val="3"/>
    </w:pPr>
    <w:rPr>
      <w:b/>
      <w:color w:val="0D0D0D" w:themeColor="text1" w:themeTint="F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64A"/>
    <w:rPr>
      <w:rFonts w:asciiTheme="majorHAnsi" w:eastAsiaTheme="majorEastAsia" w:hAnsiTheme="majorHAnsi" w:cstheme="majorBidi"/>
      <w:b/>
      <w:bCs/>
      <w:color w:val="000000" w:themeColor="text1"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748FC"/>
    <w:pPr>
      <w:spacing w:after="240" w:line="240" w:lineRule="auto"/>
    </w:pPr>
    <w:rPr>
      <w:caps/>
      <w:color w:val="0D0D0D" w:themeColor="text1" w:themeTint="F2"/>
      <w:spacing w:val="20"/>
      <w:sz w:val="72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748FC"/>
    <w:rPr>
      <w:caps/>
      <w:color w:val="0D0D0D" w:themeColor="text1" w:themeTint="F2"/>
      <w:spacing w:val="20"/>
      <w:sz w:val="72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55146"/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7D1D02"/>
    <w:pPr>
      <w:spacing w:after="120"/>
    </w:pPr>
  </w:style>
  <w:style w:type="character" w:customStyle="1" w:styleId="DateChar">
    <w:name w:val="Date Char"/>
    <w:basedOn w:val="DefaultParagraphFont"/>
    <w:link w:val="Date"/>
    <w:uiPriority w:val="99"/>
    <w:semiHidden/>
    <w:rsid w:val="00FB0B1D"/>
    <w:rPr>
      <w:sz w:val="20"/>
    </w:rPr>
  </w:style>
  <w:style w:type="character" w:styleId="Hyperlink">
    <w:name w:val="Hyperlink"/>
    <w:basedOn w:val="DefaultParagraphFont"/>
    <w:uiPriority w:val="99"/>
    <w:semiHidden/>
    <w:rsid w:val="00281FD5"/>
    <w:rPr>
      <w:color w:val="A5A795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0B1D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0B1D"/>
    <w:rPr>
      <w:sz w:val="20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9164A"/>
    <w:rPr>
      <w:color w:val="808080"/>
      <w:spacing w:val="0"/>
    </w:rPr>
  </w:style>
  <w:style w:type="paragraph" w:styleId="Subtitle">
    <w:name w:val="Subtitle"/>
    <w:basedOn w:val="Normal"/>
    <w:next w:val="Normal"/>
    <w:link w:val="SubtitleChar"/>
    <w:uiPriority w:val="10"/>
    <w:rsid w:val="00955146"/>
    <w:pPr>
      <w:numPr>
        <w:ilvl w:val="1"/>
      </w:numPr>
      <w:spacing w:before="180"/>
    </w:pPr>
    <w:rPr>
      <w:b/>
      <w:color w:val="6A644E" w:themeColor="accent5"/>
      <w:sz w:val="16"/>
      <w:szCs w:val="22"/>
    </w:rPr>
  </w:style>
  <w:style w:type="character" w:customStyle="1" w:styleId="SubtitleChar">
    <w:name w:val="Subtitle Char"/>
    <w:basedOn w:val="DefaultParagraphFont"/>
    <w:link w:val="Subtitle"/>
    <w:uiPriority w:val="10"/>
    <w:rsid w:val="00955146"/>
    <w:rPr>
      <w:b/>
      <w:color w:val="6A644E" w:themeColor="accent5"/>
      <w:sz w:val="16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99164A"/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1D"/>
    <w:rPr>
      <w:b/>
      <w:color w:val="0D0D0D" w:themeColor="text1" w:themeTint="F2"/>
      <w:sz w:val="20"/>
    </w:rPr>
  </w:style>
  <w:style w:type="paragraph" w:styleId="ListBullet">
    <w:name w:val="List Bullet"/>
    <w:basedOn w:val="Normal"/>
    <w:uiPriority w:val="11"/>
    <w:qFormat/>
    <w:rsid w:val="00747D0B"/>
    <w:pPr>
      <w:numPr>
        <w:numId w:val="1"/>
      </w:numPr>
      <w:ind w:left="418"/>
    </w:pPr>
    <w:rPr>
      <w:rFonts w:eastAsiaTheme="minorHAnsi"/>
      <w:color w:val="595959" w:themeColor="text1" w:themeTint="A6"/>
      <w:lang w:eastAsia="en-US"/>
    </w:rPr>
  </w:style>
  <w:style w:type="paragraph" w:customStyle="1" w:styleId="Location">
    <w:name w:val="Location"/>
    <w:basedOn w:val="Heading4"/>
    <w:semiHidden/>
    <w:qFormat/>
    <w:rsid w:val="00D33794"/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18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Modern%20hospitalit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85284E5F8D140039B37ECD6D3D10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3DD1A-C7FF-43C9-8D5C-289D3A0D254C}"/>
      </w:docPartPr>
      <w:docPartBody>
        <w:p w:rsidR="00F344AF" w:rsidRDefault="00915EF9">
          <w:pPr>
            <w:pStyle w:val="885284E5F8D140039B37ECD6D3D10AD7"/>
          </w:pPr>
          <w:r w:rsidRPr="00955146">
            <w:t>Profile</w:t>
          </w:r>
        </w:p>
      </w:docPartBody>
    </w:docPart>
    <w:docPart>
      <w:docPartPr>
        <w:name w:val="8094FCD03438473A9205D29873836C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1C2C8-61EC-4978-A13C-ECA6EC6EC9AE}"/>
      </w:docPartPr>
      <w:docPartBody>
        <w:p w:rsidR="00F344AF" w:rsidRDefault="00915EF9">
          <w:pPr>
            <w:pStyle w:val="8094FCD03438473A9205D29873836C08"/>
          </w:pPr>
          <w:r>
            <w:t xml:space="preserve">Activities and </w:t>
          </w:r>
          <w:r w:rsidRPr="007F1684">
            <w:t>interests</w:t>
          </w:r>
        </w:p>
      </w:docPartBody>
    </w:docPart>
    <w:docPart>
      <w:docPartPr>
        <w:name w:val="3D13B6B6567849D5BB6C5E1CF83EA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F6E38-435D-40F7-A3C5-E751C5027D59}"/>
      </w:docPartPr>
      <w:docPartBody>
        <w:p w:rsidR="00F344AF" w:rsidRDefault="00915EF9">
          <w:pPr>
            <w:pStyle w:val="3D13B6B6567849D5BB6C5E1CF83EA830"/>
          </w:pPr>
          <w:r w:rsidRPr="00321954">
            <w:t>WORK EXPERIENCE</w:t>
          </w:r>
        </w:p>
      </w:docPartBody>
    </w:docPart>
    <w:docPart>
      <w:docPartPr>
        <w:name w:val="1B93193AC40D4A25818C4D3F639B4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60586-C29C-497B-9B41-EB3A269A7B72}"/>
      </w:docPartPr>
      <w:docPartBody>
        <w:p w:rsidR="00F344AF" w:rsidRDefault="00915EF9">
          <w:pPr>
            <w:pStyle w:val="1B93193AC40D4A25818C4D3F639B4D0D"/>
          </w:pPr>
          <w:r w:rsidRPr="005201F8">
            <w:t>Surfing</w:t>
          </w:r>
        </w:p>
      </w:docPartBody>
    </w:docPart>
    <w:docPart>
      <w:docPartPr>
        <w:name w:val="A24842081FB1442B8ABF5A4DDA00E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A5995-D7B8-4350-8669-18EA71EBEDAC}"/>
      </w:docPartPr>
      <w:docPartBody>
        <w:p w:rsidR="00F344AF" w:rsidRDefault="00915EF9">
          <w:pPr>
            <w:pStyle w:val="A24842081FB1442B8ABF5A4DDA00E5F0"/>
          </w:pPr>
          <w:r w:rsidRPr="005201F8">
            <w:t>Scuba diving</w:t>
          </w:r>
        </w:p>
      </w:docPartBody>
    </w:docPart>
    <w:docPart>
      <w:docPartPr>
        <w:name w:val="1274A0B938364060A587AED99F063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AE12F-58B6-419F-B464-4C7C20288E16}"/>
      </w:docPartPr>
      <w:docPartBody>
        <w:p w:rsidR="00F344AF" w:rsidRDefault="00915EF9">
          <w:pPr>
            <w:pStyle w:val="1274A0B938364060A587AED99F063F7B"/>
          </w:pPr>
          <w:r w:rsidRPr="005201F8">
            <w:t>Snorkeling</w:t>
          </w:r>
        </w:p>
      </w:docPartBody>
    </w:docPart>
    <w:docPart>
      <w:docPartPr>
        <w:name w:val="A4D6C1F068254D4F982F30D3D9DDF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0810B6-C54F-4E35-9632-73629EA79254}"/>
      </w:docPartPr>
      <w:docPartBody>
        <w:p w:rsidR="00F344AF" w:rsidRDefault="00915EF9">
          <w:pPr>
            <w:pStyle w:val="A4D6C1F068254D4F982F30D3D9DDFD06"/>
          </w:pPr>
          <w:r w:rsidRPr="005201F8">
            <w:t>Craft beer</w:t>
          </w:r>
        </w:p>
      </w:docPartBody>
    </w:docPart>
    <w:docPart>
      <w:docPartPr>
        <w:name w:val="3F7C6FFA696F4495954048B6B4896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C1B73-4CD9-41F9-AAB2-22F7544D2954}"/>
      </w:docPartPr>
      <w:docPartBody>
        <w:p w:rsidR="00F344AF" w:rsidRDefault="00915EF9">
          <w:pPr>
            <w:pStyle w:val="3F7C6FFA696F4495954048B6B48968F7"/>
          </w:pPr>
          <w:r w:rsidRPr="005201F8">
            <w:t>Travel</w:t>
          </w:r>
        </w:p>
      </w:docPartBody>
    </w:docPart>
    <w:docPart>
      <w:docPartPr>
        <w:name w:val="9D7409D1A4F24795B3AB486126531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D22CE-AE4A-4D17-B0E0-F7C5EE2AE3CD}"/>
      </w:docPartPr>
      <w:docPartBody>
        <w:p w:rsidR="00F344AF" w:rsidRDefault="00915EF9">
          <w:pPr>
            <w:pStyle w:val="9D7409D1A4F24795B3AB486126531C5A"/>
          </w:pPr>
          <w:r w:rsidRPr="005201F8">
            <w:t>Great food</w:t>
          </w:r>
        </w:p>
      </w:docPartBody>
    </w:docPart>
    <w:docPart>
      <w:docPartPr>
        <w:name w:val="699FE207B1DE48658E7E066AFF8AE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544AB-4BE9-464E-B44B-965B7994BD41}"/>
      </w:docPartPr>
      <w:docPartBody>
        <w:p w:rsidR="00F344AF" w:rsidRDefault="00915EF9">
          <w:pPr>
            <w:pStyle w:val="699FE207B1DE48658E7E066AFF8AE614"/>
          </w:pPr>
          <w:r>
            <w:t>Food Pantry Volunteer</w:t>
          </w:r>
        </w:p>
      </w:docPartBody>
    </w:docPart>
    <w:docPart>
      <w:docPartPr>
        <w:name w:val="E826BF1EBC914E7D966EF40C2F467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F1F7A-6C9A-4EB2-8D25-A64829DC4548}"/>
      </w:docPartPr>
      <w:docPartBody>
        <w:p w:rsidR="00F344AF" w:rsidRDefault="00915EF9">
          <w:pPr>
            <w:pStyle w:val="E826BF1EBC914E7D966EF40C2F4676EA"/>
          </w:pPr>
          <w:r>
            <w:t>Key skills</w:t>
          </w:r>
        </w:p>
      </w:docPartBody>
    </w:docPart>
    <w:docPart>
      <w:docPartPr>
        <w:name w:val="DF2A9A2477E84C41B981CFACD4574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BF6BD-4044-48A2-94BC-3B8C1E9370E5}"/>
      </w:docPartPr>
      <w:docPartBody>
        <w:p w:rsidR="00F344AF" w:rsidRDefault="00915EF9">
          <w:pPr>
            <w:pStyle w:val="DF2A9A2477E84C41B981CFACD457469F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chocib Script Latin Pro">
    <w:altName w:val="Calibri"/>
    <w:charset w:val="00"/>
    <w:family w:val="auto"/>
    <w:pitch w:val="variable"/>
    <w:sig w:usb0="A00000AF" w:usb1="5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F9"/>
    <w:rsid w:val="00915EF9"/>
    <w:rsid w:val="00AF4CCC"/>
    <w:rsid w:val="00F3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E44C5DE00E46B290B3EB67D756A397">
    <w:name w:val="2EE44C5DE00E46B290B3EB67D756A397"/>
    <w:rsid w:val="00F344AF"/>
  </w:style>
  <w:style w:type="paragraph" w:customStyle="1" w:styleId="D3AC7844C342449584354B6E327B5FB6">
    <w:name w:val="D3AC7844C342449584354B6E327B5FB6"/>
    <w:rsid w:val="00F344AF"/>
  </w:style>
  <w:style w:type="paragraph" w:customStyle="1" w:styleId="40228EFC9BCD4E7CAC99BB1AFB520615">
    <w:name w:val="40228EFC9BCD4E7CAC99BB1AFB520615"/>
    <w:rsid w:val="00F344AF"/>
  </w:style>
  <w:style w:type="paragraph" w:customStyle="1" w:styleId="ACAEE0248A7F4BAB9F2C0AC7AC85C09B">
    <w:name w:val="ACAEE0248A7F4BAB9F2C0AC7AC85C09B"/>
    <w:rsid w:val="00F344AF"/>
  </w:style>
  <w:style w:type="paragraph" w:customStyle="1" w:styleId="885284E5F8D140039B37ECD6D3D10AD7">
    <w:name w:val="885284E5F8D140039B37ECD6D3D10AD7"/>
  </w:style>
  <w:style w:type="paragraph" w:customStyle="1" w:styleId="B76EE4CEA3AC4A9CBBE3FB52042FEF37">
    <w:name w:val="B76EE4CEA3AC4A9CBBE3FB52042FEF37"/>
    <w:rsid w:val="00F344AF"/>
  </w:style>
  <w:style w:type="paragraph" w:customStyle="1" w:styleId="8094FCD03438473A9205D29873836C08">
    <w:name w:val="8094FCD03438473A9205D29873836C08"/>
  </w:style>
  <w:style w:type="paragraph" w:customStyle="1" w:styleId="3D13B6B6567849D5BB6C5E1CF83EA830">
    <w:name w:val="3D13B6B6567849D5BB6C5E1CF83EA830"/>
  </w:style>
  <w:style w:type="paragraph" w:customStyle="1" w:styleId="1B93193AC40D4A25818C4D3F639B4D0D">
    <w:name w:val="1B93193AC40D4A25818C4D3F639B4D0D"/>
  </w:style>
  <w:style w:type="paragraph" w:customStyle="1" w:styleId="A24842081FB1442B8ABF5A4DDA00E5F0">
    <w:name w:val="A24842081FB1442B8ABF5A4DDA00E5F0"/>
  </w:style>
  <w:style w:type="paragraph" w:customStyle="1" w:styleId="1274A0B938364060A587AED99F063F7B">
    <w:name w:val="1274A0B938364060A587AED99F063F7B"/>
  </w:style>
  <w:style w:type="paragraph" w:customStyle="1" w:styleId="A4D6C1F068254D4F982F30D3D9DDFD06">
    <w:name w:val="A4D6C1F068254D4F982F30D3D9DDFD06"/>
  </w:style>
  <w:style w:type="paragraph" w:customStyle="1" w:styleId="3F7C6FFA696F4495954048B6B48968F7">
    <w:name w:val="3F7C6FFA696F4495954048B6B48968F7"/>
  </w:style>
  <w:style w:type="paragraph" w:customStyle="1" w:styleId="9D7409D1A4F24795B3AB486126531C5A">
    <w:name w:val="9D7409D1A4F24795B3AB486126531C5A"/>
  </w:style>
  <w:style w:type="paragraph" w:customStyle="1" w:styleId="699FE207B1DE48658E7E066AFF8AE614">
    <w:name w:val="699FE207B1DE48658E7E066AFF8AE614"/>
  </w:style>
  <w:style w:type="paragraph" w:customStyle="1" w:styleId="F65A73C32A1B4CE98EB9629893345F2A">
    <w:name w:val="F65A73C32A1B4CE98EB9629893345F2A"/>
    <w:rsid w:val="00F344AF"/>
  </w:style>
  <w:style w:type="paragraph" w:customStyle="1" w:styleId="A31993C2C48343DABD3CDFA87D46D113">
    <w:name w:val="A31993C2C48343DABD3CDFA87D46D113"/>
    <w:rsid w:val="00F344AF"/>
  </w:style>
  <w:style w:type="paragraph" w:customStyle="1" w:styleId="E38A12D48CAB4E8F8C9156F549322AF4">
    <w:name w:val="E38A12D48CAB4E8F8C9156F549322AF4"/>
    <w:rsid w:val="00F344AF"/>
  </w:style>
  <w:style w:type="paragraph" w:customStyle="1" w:styleId="FAFFE2AE1BE94779932E4461CD94E3DF">
    <w:name w:val="FAFFE2AE1BE94779932E4461CD94E3DF"/>
    <w:rsid w:val="00F344AF"/>
  </w:style>
  <w:style w:type="paragraph" w:customStyle="1" w:styleId="7B7E7A093D9B486F980CB1ABCB46AF53">
    <w:name w:val="7B7E7A093D9B486F980CB1ABCB46AF53"/>
    <w:rsid w:val="00F344AF"/>
  </w:style>
  <w:style w:type="paragraph" w:customStyle="1" w:styleId="033CE5405DA4491A85D73D501C925881">
    <w:name w:val="033CE5405DA4491A85D73D501C925881"/>
    <w:rsid w:val="00F344AF"/>
  </w:style>
  <w:style w:type="paragraph" w:customStyle="1" w:styleId="3C7FDB0016534A5B95E0761D500847E8">
    <w:name w:val="3C7FDB0016534A5B95E0761D500847E8"/>
    <w:rsid w:val="00F344AF"/>
  </w:style>
  <w:style w:type="paragraph" w:customStyle="1" w:styleId="C43417B8BB49447A8535A7D2CFF9CB96">
    <w:name w:val="C43417B8BB49447A8535A7D2CFF9CB96"/>
    <w:rsid w:val="00F344AF"/>
  </w:style>
  <w:style w:type="paragraph" w:customStyle="1" w:styleId="DA37D40760C44D7DBECF0C2A6E70F8AF">
    <w:name w:val="DA37D40760C44D7DBECF0C2A6E70F8AF"/>
    <w:rsid w:val="00F344AF"/>
  </w:style>
  <w:style w:type="paragraph" w:customStyle="1" w:styleId="66A79F901E2E4A9C9F47EFA3BFD50E18">
    <w:name w:val="66A79F901E2E4A9C9F47EFA3BFD50E18"/>
    <w:rsid w:val="00F344AF"/>
  </w:style>
  <w:style w:type="paragraph" w:customStyle="1" w:styleId="E826BF1EBC914E7D966EF40C2F4676EA">
    <w:name w:val="E826BF1EBC914E7D966EF40C2F4676EA"/>
  </w:style>
  <w:style w:type="paragraph" w:customStyle="1" w:styleId="AC96A2E1F0B34EA08D9813CA9C172F45">
    <w:name w:val="AC96A2E1F0B34EA08D9813CA9C172F45"/>
    <w:rsid w:val="00F344AF"/>
  </w:style>
  <w:style w:type="paragraph" w:customStyle="1" w:styleId="4CA5931D4C684E269CA9FDD6D2E6BCB6">
    <w:name w:val="4CA5931D4C684E269CA9FDD6D2E6BCB6"/>
    <w:rsid w:val="00F344AF"/>
  </w:style>
  <w:style w:type="paragraph" w:customStyle="1" w:styleId="F5D4C2AC453E4E7D930F7161832CDE56">
    <w:name w:val="F5D4C2AC453E4E7D930F7161832CDE56"/>
    <w:rsid w:val="00F344AF"/>
  </w:style>
  <w:style w:type="paragraph" w:customStyle="1" w:styleId="5C62C97CA9544FF389950D8776DF24E8">
    <w:name w:val="5C62C97CA9544FF389950D8776DF24E8"/>
    <w:rsid w:val="00F344AF"/>
  </w:style>
  <w:style w:type="paragraph" w:customStyle="1" w:styleId="AC203E0B102A4DB4AF9E403601482A01">
    <w:name w:val="AC203E0B102A4DB4AF9E403601482A01"/>
    <w:rsid w:val="00F344AF"/>
  </w:style>
  <w:style w:type="paragraph" w:customStyle="1" w:styleId="2B69B4C8287147F5BC5BB75C07D44126">
    <w:name w:val="2B69B4C8287147F5BC5BB75C07D44126"/>
    <w:rsid w:val="00F344AF"/>
  </w:style>
  <w:style w:type="paragraph" w:customStyle="1" w:styleId="9056A5EBF5CE4CE99D1D7AC5CF21CEA2">
    <w:name w:val="9056A5EBF5CE4CE99D1D7AC5CF21CEA2"/>
    <w:rsid w:val="00F344AF"/>
  </w:style>
  <w:style w:type="paragraph" w:customStyle="1" w:styleId="09F16D460FCF40E2A2972B50DFF822C3">
    <w:name w:val="09F16D460FCF40E2A2972B50DFF822C3"/>
    <w:rsid w:val="00F344AF"/>
  </w:style>
  <w:style w:type="paragraph" w:customStyle="1" w:styleId="DF2A9A2477E84C41B981CFACD457469F">
    <w:name w:val="DF2A9A2477E84C41B981CFACD457469F"/>
  </w:style>
  <w:style w:type="paragraph" w:customStyle="1" w:styleId="3D0A5823170943468B351924CEEAF48A">
    <w:name w:val="3D0A5823170943468B351924CEEAF48A"/>
    <w:rsid w:val="00F344AF"/>
  </w:style>
  <w:style w:type="paragraph" w:customStyle="1" w:styleId="E5E1EC8870334A64B6BDB5DDEEBF463F">
    <w:name w:val="E5E1EC8870334A64B6BDB5DDEEBF463F"/>
    <w:rsid w:val="00F344AF"/>
  </w:style>
  <w:style w:type="paragraph" w:customStyle="1" w:styleId="C9C0FB34EF114AC588E161E9B22636C3">
    <w:name w:val="C9C0FB34EF114AC588E161E9B22636C3"/>
    <w:rsid w:val="00F344AF"/>
  </w:style>
  <w:style w:type="paragraph" w:customStyle="1" w:styleId="9D5066C2BC9748C28885FBA39355C505">
    <w:name w:val="9D5066C2BC9748C28885FBA39355C505"/>
    <w:rsid w:val="00F344AF"/>
  </w:style>
  <w:style w:type="paragraph" w:customStyle="1" w:styleId="73EC58BCEA474435B148D30920A5B294">
    <w:name w:val="73EC58BCEA474435B148D30920A5B294"/>
    <w:rsid w:val="00F344AF"/>
  </w:style>
  <w:style w:type="paragraph" w:customStyle="1" w:styleId="1E768AD48CCF474694E86F894AC113E5">
    <w:name w:val="1E768AD48CCF474694E86F894AC113E5"/>
    <w:rsid w:val="00F344AF"/>
  </w:style>
  <w:style w:type="paragraph" w:customStyle="1" w:styleId="3E871805360F4DA1B322680A4838BF6A">
    <w:name w:val="3E871805360F4DA1B322680A4838BF6A"/>
    <w:rsid w:val="00F344AF"/>
  </w:style>
  <w:style w:type="paragraph" w:customStyle="1" w:styleId="893A12FDCCB54CFD9B3002812B83FFB5">
    <w:name w:val="893A12FDCCB54CFD9B3002812B83FFB5"/>
    <w:rsid w:val="00F344AF"/>
  </w:style>
  <w:style w:type="paragraph" w:customStyle="1" w:styleId="EDFB7E5F00734FDEB0E3161B1EF2944F">
    <w:name w:val="EDFB7E5F00734FDEB0E3161B1EF2944F"/>
    <w:rsid w:val="00F344AF"/>
  </w:style>
  <w:style w:type="paragraph" w:customStyle="1" w:styleId="1E6B0EDC18934FD8A04AB027DC7F8C07">
    <w:name w:val="1E6B0EDC18934FD8A04AB027DC7F8C07"/>
    <w:rsid w:val="00F344AF"/>
  </w:style>
  <w:style w:type="paragraph" w:customStyle="1" w:styleId="F34A96ABF49543E1A0995A2AB222F851">
    <w:name w:val="F34A96ABF49543E1A0995A2AB222F851"/>
    <w:rsid w:val="00F344AF"/>
  </w:style>
  <w:style w:type="paragraph" w:customStyle="1" w:styleId="7AFD4A42405D41F5933BF3C435BAD863">
    <w:name w:val="7AFD4A42405D41F5933BF3C435BAD863"/>
    <w:rsid w:val="00F344AF"/>
  </w:style>
  <w:style w:type="paragraph" w:customStyle="1" w:styleId="037B7D01B6C64CFD8FBB6A02D7AB1B06">
    <w:name w:val="037B7D01B6C64CFD8FBB6A02D7AB1B06"/>
    <w:rsid w:val="00F344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BA58D"/>
      </a:accent1>
      <a:accent2>
        <a:srgbClr val="D7D8D0"/>
      </a:accent2>
      <a:accent3>
        <a:srgbClr val="E8E7DD"/>
      </a:accent3>
      <a:accent4>
        <a:srgbClr val="D5CEB5"/>
      </a:accent4>
      <a:accent5>
        <a:srgbClr val="6A644E"/>
      </a:accent5>
      <a:accent6>
        <a:srgbClr val="DAC4B0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0A0CC8-1EA5-46C8-B3E6-4CE6F67381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475B21-CB94-43EA-96BC-E137ED8784E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49877511-FA68-4391-B914-AF120699BE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hospitality resume</Template>
  <TotalTime>44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2024-07-16T11:55:00Z</dcterms:created>
  <dcterms:modified xsi:type="dcterms:W3CDTF">2024-07-16T12:47:00Z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